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AA7" w:rsidRDefault="0092158D">
      <w:pPr>
        <w:pStyle w:val="Title"/>
      </w:pPr>
      <w:r>
        <w:t>BRLS</w:t>
      </w:r>
    </w:p>
    <w:p w:rsidR="00685AA7" w:rsidRDefault="003D4696">
      <w:pPr>
        <w:pStyle w:val="Title"/>
      </w:pPr>
      <w:fldSimple w:instr=" TITLE  \* MERGEFORMAT ">
        <w:r w:rsidR="00DA0A97">
          <w:t xml:space="preserve">Use-Case: </w:t>
        </w:r>
        <w:r w:rsidR="0092158D">
          <w:t>Borrow Book</w:t>
        </w:r>
      </w:fldSimple>
      <w:r w:rsidR="007609DF">
        <w:t xml:space="preserve"> : </w:t>
      </w:r>
      <w:r w:rsidR="0092158D">
        <w:t>End-goal</w:t>
      </w:r>
    </w:p>
    <w:p w:rsidR="00685AA7" w:rsidRDefault="00DA0A97">
      <w:pPr>
        <w:pStyle w:val="Heading1"/>
      </w:pPr>
      <w:bookmarkStart w:id="0" w:name="_Toc436203377"/>
      <w:bookmarkStart w:id="1" w:name="_Toc452813577"/>
      <w:r>
        <w:t>Brief Description</w:t>
      </w:r>
    </w:p>
    <w:p w:rsidR="00931AFA" w:rsidRDefault="00931AFA" w:rsidP="00931AFA">
      <w:pPr>
        <w:pStyle w:val="BodyText"/>
      </w:pPr>
      <w:r>
        <w:t xml:space="preserve">When </w:t>
      </w:r>
      <w:r w:rsidR="0092158D">
        <w:t>a Library Member</w:t>
      </w:r>
    </w:p>
    <w:p w:rsidR="00931AFA" w:rsidRDefault="00931AFA" w:rsidP="00931AFA">
      <w:pPr>
        <w:pStyle w:val="BodyText"/>
      </w:pPr>
      <w:r>
        <w:t xml:space="preserve">Wants to </w:t>
      </w:r>
      <w:r w:rsidR="0092158D">
        <w:t>borrow a book</w:t>
      </w:r>
    </w:p>
    <w:p w:rsidR="00931AFA" w:rsidRDefault="00931AFA" w:rsidP="00931AFA">
      <w:pPr>
        <w:pStyle w:val="BodyText"/>
      </w:pPr>
      <w:r>
        <w:t xml:space="preserve">They </w:t>
      </w:r>
      <w:r w:rsidR="005E38FD">
        <w:t xml:space="preserve">swipe their library card </w:t>
      </w:r>
      <w:r w:rsidR="005E38FD">
        <w:t xml:space="preserve">and </w:t>
      </w:r>
      <w:r w:rsidR="0092158D">
        <w:t>scan their books at the self service station</w:t>
      </w:r>
    </w:p>
    <w:p w:rsidR="00931AFA" w:rsidRDefault="00931AFA" w:rsidP="00931AFA">
      <w:pPr>
        <w:pStyle w:val="BodyText"/>
      </w:pPr>
      <w:r>
        <w:t xml:space="preserve">So that </w:t>
      </w:r>
      <w:r w:rsidR="0092158D">
        <w:t>their loan is recorded and they can leave the library with their book</w:t>
      </w:r>
    </w:p>
    <w:p w:rsidR="00931AFA" w:rsidRPr="00931AFA" w:rsidRDefault="00931AFA" w:rsidP="00931AFA">
      <w:pPr>
        <w:pStyle w:val="BodyText"/>
      </w:pPr>
    </w:p>
    <w:bookmarkEnd w:id="0"/>
    <w:bookmarkEnd w:id="1"/>
    <w:p w:rsidR="007609DF" w:rsidRPr="007609DF" w:rsidRDefault="007609DF" w:rsidP="007609DF">
      <w:pPr>
        <w:pStyle w:val="Heading1"/>
      </w:pPr>
      <w:r>
        <w:t>Trigger</w:t>
      </w:r>
    </w:p>
    <w:p w:rsidR="007609DF" w:rsidRDefault="0092158D" w:rsidP="0092158D">
      <w:r>
        <w:t xml:space="preserve">The Library member </w:t>
      </w:r>
      <w:r w:rsidR="00340CD0">
        <w:t>finishes choosing books to borrow at the library</w:t>
      </w:r>
      <w:r w:rsidR="00727259">
        <w:t xml:space="preserve"> and takes their books to the self-service station or the front desk.</w:t>
      </w:r>
    </w:p>
    <w:p w:rsidR="007609DF" w:rsidRPr="007609DF" w:rsidRDefault="007609DF" w:rsidP="007609DF"/>
    <w:p w:rsidR="007609DF" w:rsidRPr="007609DF" w:rsidRDefault="007609DF" w:rsidP="007609DF">
      <w:pPr>
        <w:pStyle w:val="Heading1"/>
      </w:pPr>
      <w:r>
        <w:t xml:space="preserve"> Actors</w:t>
      </w:r>
    </w:p>
    <w:p w:rsidR="0092158D" w:rsidRDefault="0092158D" w:rsidP="0092158D">
      <w:pPr>
        <w:pStyle w:val="Heading2"/>
      </w:pPr>
      <w:bookmarkStart w:id="2" w:name="_Toc447960005"/>
      <w:bookmarkStart w:id="3" w:name="_Toc452813581"/>
      <w:bookmarkStart w:id="4" w:name="_Toc512930909"/>
      <w:bookmarkStart w:id="5" w:name="_Toc20715758"/>
      <w:bookmarkStart w:id="6" w:name="_Toc436203381"/>
      <w:r>
        <w:t>Library Member</w:t>
      </w:r>
    </w:p>
    <w:p w:rsidR="0092158D" w:rsidRDefault="0092158D" w:rsidP="0092158D">
      <w:r>
        <w:t>The library member is entitled to borrow books and performs the physical actions required by the use case.</w:t>
      </w:r>
    </w:p>
    <w:p w:rsidR="0092158D" w:rsidRPr="00931AFA" w:rsidRDefault="0092158D" w:rsidP="0092158D">
      <w:pPr>
        <w:pStyle w:val="BodyText"/>
      </w:pPr>
    </w:p>
    <w:p w:rsidR="0092158D" w:rsidRDefault="0092158D" w:rsidP="0092158D">
      <w:pPr>
        <w:pStyle w:val="Heading2"/>
      </w:pPr>
      <w:r>
        <w:t>Librarian</w:t>
      </w:r>
    </w:p>
    <w:p w:rsidR="0092158D" w:rsidRDefault="0092158D" w:rsidP="0092158D">
      <w:r>
        <w:t>If a library member does not wish to perform the borrowing actions a librarian may assist them.</w:t>
      </w:r>
    </w:p>
    <w:p w:rsidR="0092158D" w:rsidRPr="00931AFA" w:rsidRDefault="0092158D" w:rsidP="0092158D">
      <w:pPr>
        <w:pStyle w:val="BodyText"/>
      </w:pPr>
    </w:p>
    <w:p w:rsidR="007609DF" w:rsidRDefault="007609DF" w:rsidP="007609DF">
      <w:pPr>
        <w:pStyle w:val="Heading1"/>
      </w:pPr>
      <w:r>
        <w:t xml:space="preserve">Stakeholders </w:t>
      </w:r>
      <w:bookmarkEnd w:id="2"/>
      <w:bookmarkEnd w:id="3"/>
      <w:bookmarkEnd w:id="4"/>
      <w:bookmarkEnd w:id="5"/>
    </w:p>
    <w:p w:rsidR="007609DF" w:rsidRDefault="0092158D" w:rsidP="007609DF">
      <w:pPr>
        <w:pStyle w:val="Heading2"/>
      </w:pPr>
      <w:r>
        <w:t>Backwoods Regional Council</w:t>
      </w:r>
    </w:p>
    <w:p w:rsidR="0092158D" w:rsidRDefault="0092158D" w:rsidP="0092158D">
      <w:r>
        <w:t>The council has an interest because self service helps keeps library costs down, but the Council also wishes to make sure that elderly or disadvantaged groups are not hindered from access and using the library.</w:t>
      </w:r>
    </w:p>
    <w:p w:rsidR="0092158D" w:rsidRDefault="0092158D">
      <w:pPr>
        <w:widowControl/>
        <w:spacing w:line="240" w:lineRule="auto"/>
        <w:rPr>
          <w:rFonts w:ascii="Arial" w:hAnsi="Arial"/>
          <w:b/>
          <w:sz w:val="24"/>
        </w:rPr>
      </w:pPr>
    </w:p>
    <w:p w:rsidR="007609DF" w:rsidRDefault="007609DF" w:rsidP="007609DF">
      <w:pPr>
        <w:pStyle w:val="Heading1"/>
      </w:pPr>
      <w:r>
        <w:t>Related Use Cases</w:t>
      </w:r>
    </w:p>
    <w:p w:rsidR="00685AA7" w:rsidRDefault="0092158D" w:rsidP="00931AFA">
      <w:pPr>
        <w:pStyle w:val="BodyText"/>
        <w:ind w:left="0"/>
      </w:pPr>
      <w:r>
        <w:t>If a member is prevented from borrowing by having exceeded the outstanding fine limit, then the ‘Pay Outstanding Fine’ use case may be invoked to allow the member to borrow the book.</w:t>
      </w:r>
    </w:p>
    <w:p w:rsidR="000605E0" w:rsidRDefault="000605E0" w:rsidP="00931AFA">
      <w:pPr>
        <w:pStyle w:val="BodyText"/>
        <w:ind w:left="0"/>
      </w:pPr>
    </w:p>
    <w:p w:rsidR="007609DF" w:rsidRDefault="007609DF" w:rsidP="007609DF">
      <w:pPr>
        <w:pStyle w:val="Heading1"/>
      </w:pPr>
      <w:bookmarkStart w:id="7" w:name="_Toc436203408"/>
      <w:bookmarkStart w:id="8" w:name="_Toc452813602"/>
      <w:bookmarkStart w:id="9" w:name="_Toc512930919"/>
      <w:bookmarkStart w:id="10" w:name="_Toc20715765"/>
      <w:bookmarkEnd w:id="6"/>
      <w:r>
        <w:t>Pre-conditions</w:t>
      </w:r>
    </w:p>
    <w:p w:rsidR="00252E0E" w:rsidRDefault="00252E0E" w:rsidP="00252E0E">
      <w:pPr>
        <w:pStyle w:val="Heading2"/>
      </w:pPr>
      <w:r>
        <w:t>T</w:t>
      </w:r>
      <w:r w:rsidR="00F1504A">
        <w:t>he l</w:t>
      </w:r>
      <w:r>
        <w:t xml:space="preserve">ibrary </w:t>
      </w:r>
      <w:r w:rsidR="00F1504A">
        <w:t>m</w:t>
      </w:r>
      <w:r>
        <w:t>ember has a library card.</w:t>
      </w:r>
    </w:p>
    <w:p w:rsidR="00252E0E" w:rsidRDefault="005E38FD" w:rsidP="00252E0E">
      <w:pPr>
        <w:pStyle w:val="Heading2"/>
      </w:pPr>
      <w:r>
        <w:t>B</w:t>
      </w:r>
      <w:r w:rsidR="00252E0E">
        <w:t>ook</w:t>
      </w:r>
      <w:r>
        <w:t>s</w:t>
      </w:r>
      <w:r w:rsidR="00252E0E">
        <w:t xml:space="preserve"> </w:t>
      </w:r>
      <w:r>
        <w:t xml:space="preserve">are </w:t>
      </w:r>
      <w:r w:rsidR="00252E0E">
        <w:t>available for borrowing.</w:t>
      </w:r>
    </w:p>
    <w:p w:rsidR="007609DF" w:rsidRDefault="007609DF" w:rsidP="007609DF">
      <w:pPr>
        <w:pStyle w:val="BodyText"/>
      </w:pPr>
    </w:p>
    <w:p w:rsidR="007609DF" w:rsidRDefault="007609DF" w:rsidP="007609DF">
      <w:pPr>
        <w:pStyle w:val="Heading1"/>
      </w:pPr>
      <w:r>
        <w:t>Post-conditions</w:t>
      </w:r>
    </w:p>
    <w:bookmarkEnd w:id="7"/>
    <w:bookmarkEnd w:id="8"/>
    <w:bookmarkEnd w:id="9"/>
    <w:bookmarkEnd w:id="10"/>
    <w:p w:rsidR="00252E0E" w:rsidRDefault="00252E0E" w:rsidP="00252E0E">
      <w:pPr>
        <w:pStyle w:val="Heading2"/>
      </w:pPr>
      <w:r>
        <w:t>Main success scenario (no restrictions, book successfully borrowed)</w:t>
      </w:r>
    </w:p>
    <w:p w:rsidR="00252E0E" w:rsidRDefault="00252E0E" w:rsidP="00252E0E">
      <w:pPr>
        <w:pStyle w:val="BodyText"/>
      </w:pPr>
      <w:r>
        <w:t>The books status is updated to OnLoan</w:t>
      </w:r>
    </w:p>
    <w:p w:rsidR="00252E0E" w:rsidRDefault="00252E0E" w:rsidP="00252E0E">
      <w:pPr>
        <w:pStyle w:val="BodyText"/>
      </w:pPr>
      <w:r>
        <w:t>The loan is recorded as part of the Members current loans</w:t>
      </w:r>
    </w:p>
    <w:p w:rsidR="00252E0E" w:rsidRDefault="00252E0E" w:rsidP="00252E0E">
      <w:pPr>
        <w:pStyle w:val="Heading2"/>
      </w:pPr>
      <w:r>
        <w:t>Failure scenarios (borrowing restricted, book not successfully borrowed)</w:t>
      </w:r>
    </w:p>
    <w:p w:rsidR="00252E0E" w:rsidRDefault="00F1504A" w:rsidP="00252E0E">
      <w:pPr>
        <w:pStyle w:val="BodyText"/>
      </w:pPr>
      <w:r>
        <w:t>No</w:t>
      </w:r>
      <w:r w:rsidR="00252E0E">
        <w:t xml:space="preserve"> books status is updated.</w:t>
      </w:r>
    </w:p>
    <w:p w:rsidR="00252E0E" w:rsidRDefault="00252E0E" w:rsidP="00252E0E">
      <w:pPr>
        <w:pStyle w:val="BodyText"/>
      </w:pPr>
      <w:r>
        <w:lastRenderedPageBreak/>
        <w:t>No change is made to the Members loan record.</w:t>
      </w:r>
    </w:p>
    <w:p w:rsidR="00F1504A" w:rsidRDefault="00F1504A" w:rsidP="00F1504A">
      <w:pPr>
        <w:pStyle w:val="Heading2"/>
      </w:pPr>
      <w:r>
        <w:t>Borrowing cancelled</w:t>
      </w:r>
    </w:p>
    <w:p w:rsidR="00F1504A" w:rsidRDefault="00F1504A" w:rsidP="00F1504A">
      <w:pPr>
        <w:pStyle w:val="BodyText"/>
      </w:pPr>
      <w:r>
        <w:t>No books status is updated.</w:t>
      </w:r>
    </w:p>
    <w:p w:rsidR="00F1504A" w:rsidRDefault="00F1504A" w:rsidP="00F1504A">
      <w:pPr>
        <w:pStyle w:val="BodyText"/>
      </w:pPr>
      <w:r>
        <w:t>No change is made to the Members loan record.</w:t>
      </w:r>
    </w:p>
    <w:p w:rsidR="00252E0E" w:rsidRDefault="00252E0E" w:rsidP="00252E0E">
      <w:pPr>
        <w:pStyle w:val="BodyText"/>
      </w:pPr>
    </w:p>
    <w:p w:rsidR="00685AA7" w:rsidRDefault="00D92610">
      <w:pPr>
        <w:pStyle w:val="Heading1"/>
      </w:pPr>
      <w:r>
        <w:t>Normal Flow</w:t>
      </w:r>
    </w:p>
    <w:p w:rsidR="00D92610" w:rsidRDefault="00D92610" w:rsidP="00D92610">
      <w:r>
        <w:t xml:space="preserve">The use case begins when </w:t>
      </w:r>
      <w:r w:rsidR="00252E0E">
        <w:t>the Member</w:t>
      </w:r>
      <w:r>
        <w:t xml:space="preserve"> </w:t>
      </w:r>
      <w:r w:rsidR="00252E0E">
        <w:t>finishes selecting books to borrow at the library</w:t>
      </w:r>
    </w:p>
    <w:tbl>
      <w:tblPr>
        <w:tblStyle w:val="TableGrid"/>
        <w:tblW w:w="0" w:type="auto"/>
        <w:tblLook w:val="04A0" w:firstRow="1" w:lastRow="0" w:firstColumn="1" w:lastColumn="0" w:noHBand="0" w:noVBand="1"/>
      </w:tblPr>
      <w:tblGrid>
        <w:gridCol w:w="4315"/>
        <w:gridCol w:w="5035"/>
      </w:tblGrid>
      <w:tr w:rsidR="00D92610" w:rsidTr="00165F4F">
        <w:tc>
          <w:tcPr>
            <w:tcW w:w="4315" w:type="dxa"/>
          </w:tcPr>
          <w:p w:rsidR="00D92610" w:rsidRDefault="00165F4F" w:rsidP="00D92610">
            <w:pPr>
              <w:jc w:val="center"/>
            </w:pPr>
            <w:r>
              <w:t>Actor</w:t>
            </w:r>
          </w:p>
        </w:tc>
        <w:tc>
          <w:tcPr>
            <w:tcW w:w="5035" w:type="dxa"/>
          </w:tcPr>
          <w:p w:rsidR="00D92610" w:rsidRDefault="00D92610" w:rsidP="00D92610">
            <w:pPr>
              <w:jc w:val="center"/>
            </w:pPr>
            <w:r>
              <w:t>System</w:t>
            </w:r>
          </w:p>
        </w:tc>
      </w:tr>
      <w:tr w:rsidR="00252E0E" w:rsidTr="00165F4F">
        <w:tc>
          <w:tcPr>
            <w:tcW w:w="4315" w:type="dxa"/>
          </w:tcPr>
          <w:p w:rsidR="00252E0E" w:rsidRDefault="00252E0E" w:rsidP="00252E0E">
            <w:pPr>
              <w:pStyle w:val="ListParagraph"/>
              <w:numPr>
                <w:ilvl w:val="0"/>
                <w:numId w:val="30"/>
              </w:numPr>
            </w:pPr>
            <w:r>
              <w:t xml:space="preserve">Member takes their books to the self service station </w:t>
            </w:r>
          </w:p>
        </w:tc>
        <w:tc>
          <w:tcPr>
            <w:tcW w:w="5035" w:type="dxa"/>
          </w:tcPr>
          <w:p w:rsidR="00252E0E" w:rsidRDefault="00252E0E" w:rsidP="00382CC4">
            <w:pPr>
              <w:pStyle w:val="ListParagraph"/>
            </w:pPr>
          </w:p>
        </w:tc>
      </w:tr>
      <w:tr w:rsidR="005E38FD" w:rsidTr="00F936BD">
        <w:tc>
          <w:tcPr>
            <w:tcW w:w="4315" w:type="dxa"/>
          </w:tcPr>
          <w:p w:rsidR="005E38FD" w:rsidRDefault="005E38FD" w:rsidP="00F936BD">
            <w:pPr>
              <w:pStyle w:val="ListParagraph"/>
              <w:numPr>
                <w:ilvl w:val="0"/>
                <w:numId w:val="30"/>
              </w:numPr>
            </w:pPr>
            <w:r>
              <w:t xml:space="preserve">Member/Librarian swipes their library card </w:t>
            </w:r>
          </w:p>
        </w:tc>
        <w:tc>
          <w:tcPr>
            <w:tcW w:w="5035" w:type="dxa"/>
          </w:tcPr>
          <w:p w:rsidR="005E38FD" w:rsidRDefault="005E38FD" w:rsidP="00F936BD">
            <w:pPr>
              <w:pStyle w:val="ListParagraph"/>
              <w:numPr>
                <w:ilvl w:val="0"/>
                <w:numId w:val="30"/>
              </w:numPr>
            </w:pPr>
            <w:r>
              <w:t>System ensures no borrowing restrictions</w:t>
            </w:r>
          </w:p>
        </w:tc>
      </w:tr>
      <w:tr w:rsidR="005E38FD" w:rsidTr="00165F4F">
        <w:tc>
          <w:tcPr>
            <w:tcW w:w="4315" w:type="dxa"/>
          </w:tcPr>
          <w:p w:rsidR="005E38FD" w:rsidRDefault="005E38FD" w:rsidP="005E38FD">
            <w:pPr>
              <w:pStyle w:val="ListParagraph"/>
              <w:numPr>
                <w:ilvl w:val="0"/>
                <w:numId w:val="30"/>
              </w:numPr>
            </w:pPr>
            <w:r>
              <w:t xml:space="preserve">Member/Librarian scans the books barcode </w:t>
            </w:r>
          </w:p>
        </w:tc>
        <w:tc>
          <w:tcPr>
            <w:tcW w:w="5035" w:type="dxa"/>
          </w:tcPr>
          <w:p w:rsidR="005E38FD" w:rsidRDefault="005E38FD" w:rsidP="005E38FD">
            <w:pPr>
              <w:pStyle w:val="ListParagraph"/>
              <w:numPr>
                <w:ilvl w:val="0"/>
                <w:numId w:val="30"/>
              </w:numPr>
            </w:pPr>
            <w:r>
              <w:t>System displays book details</w:t>
            </w:r>
          </w:p>
        </w:tc>
      </w:tr>
      <w:tr w:rsidR="005E38FD" w:rsidTr="00165F4F">
        <w:tc>
          <w:tcPr>
            <w:tcW w:w="4315" w:type="dxa"/>
          </w:tcPr>
          <w:p w:rsidR="005E38FD" w:rsidRDefault="005E38FD" w:rsidP="005E38FD">
            <w:pPr>
              <w:pStyle w:val="ListParagraph"/>
            </w:pPr>
          </w:p>
        </w:tc>
        <w:tc>
          <w:tcPr>
            <w:tcW w:w="5035" w:type="dxa"/>
          </w:tcPr>
          <w:p w:rsidR="005E38FD" w:rsidRDefault="005E38FD" w:rsidP="005E38FD">
            <w:pPr>
              <w:pStyle w:val="ListParagraph"/>
              <w:numPr>
                <w:ilvl w:val="0"/>
                <w:numId w:val="30"/>
              </w:numPr>
            </w:pPr>
            <w:r>
              <w:t>System add book to current borrowing list</w:t>
            </w:r>
          </w:p>
        </w:tc>
      </w:tr>
      <w:tr w:rsidR="005E38FD" w:rsidTr="00165F4F">
        <w:tc>
          <w:tcPr>
            <w:tcW w:w="4315" w:type="dxa"/>
          </w:tcPr>
          <w:p w:rsidR="005E38FD" w:rsidRDefault="005E38FD" w:rsidP="005E38FD">
            <w:pPr>
              <w:pStyle w:val="ListParagraph"/>
              <w:numPr>
                <w:ilvl w:val="0"/>
                <w:numId w:val="30"/>
              </w:numPr>
            </w:pPr>
            <w:r>
              <w:t>Member/Librarian chooses to complete borrowing</w:t>
            </w:r>
          </w:p>
        </w:tc>
        <w:tc>
          <w:tcPr>
            <w:tcW w:w="5035" w:type="dxa"/>
          </w:tcPr>
          <w:p w:rsidR="005E38FD" w:rsidRDefault="005E38FD" w:rsidP="005E38FD">
            <w:pPr>
              <w:pStyle w:val="ListParagraph"/>
            </w:pPr>
          </w:p>
        </w:tc>
      </w:tr>
      <w:tr w:rsidR="005E38FD" w:rsidTr="009D3364">
        <w:tc>
          <w:tcPr>
            <w:tcW w:w="4315" w:type="dxa"/>
          </w:tcPr>
          <w:p w:rsidR="005E38FD" w:rsidRDefault="005E38FD" w:rsidP="005E38FD">
            <w:pPr>
              <w:pStyle w:val="ListParagraph"/>
            </w:pPr>
          </w:p>
        </w:tc>
        <w:tc>
          <w:tcPr>
            <w:tcW w:w="5035" w:type="dxa"/>
          </w:tcPr>
          <w:p w:rsidR="005E38FD" w:rsidRDefault="005E38FD" w:rsidP="005E38FD">
            <w:pPr>
              <w:pStyle w:val="ListParagraph"/>
              <w:numPr>
                <w:ilvl w:val="0"/>
                <w:numId w:val="30"/>
              </w:numPr>
            </w:pPr>
            <w:r>
              <w:t xml:space="preserve">System records new loans as current </w:t>
            </w:r>
          </w:p>
        </w:tc>
      </w:tr>
      <w:tr w:rsidR="005E38FD" w:rsidTr="00165F4F">
        <w:tc>
          <w:tcPr>
            <w:tcW w:w="4315" w:type="dxa"/>
          </w:tcPr>
          <w:p w:rsidR="005E38FD" w:rsidRDefault="005E38FD" w:rsidP="005E38FD">
            <w:pPr>
              <w:pStyle w:val="ListParagraph"/>
            </w:pPr>
          </w:p>
        </w:tc>
        <w:tc>
          <w:tcPr>
            <w:tcW w:w="5035" w:type="dxa"/>
          </w:tcPr>
          <w:p w:rsidR="005E38FD" w:rsidRDefault="005E38FD" w:rsidP="005E38FD">
            <w:pPr>
              <w:pStyle w:val="ListParagraph"/>
              <w:numPr>
                <w:ilvl w:val="0"/>
                <w:numId w:val="30"/>
              </w:numPr>
            </w:pPr>
            <w:r>
              <w:t xml:space="preserve">System displays borrowing success message </w:t>
            </w:r>
          </w:p>
        </w:tc>
      </w:tr>
    </w:tbl>
    <w:p w:rsidR="00D92610" w:rsidRDefault="00D92610" w:rsidP="00D92610">
      <w:r>
        <w:t>The use case ends.</w:t>
      </w:r>
    </w:p>
    <w:p w:rsidR="00D92610" w:rsidRDefault="00D92610" w:rsidP="00D92610"/>
    <w:p w:rsidR="00D92610" w:rsidRDefault="00D92610" w:rsidP="00D92610">
      <w:pPr>
        <w:pStyle w:val="Heading1"/>
      </w:pPr>
      <w:r>
        <w:t>Alternate Flows</w:t>
      </w:r>
    </w:p>
    <w:p w:rsidR="00165F4F" w:rsidRDefault="00165F4F" w:rsidP="00165F4F">
      <w:pPr>
        <w:pStyle w:val="Heading2"/>
        <w:numPr>
          <w:ilvl w:val="0"/>
          <w:numId w:val="0"/>
        </w:numPr>
        <w:ind w:left="720"/>
      </w:pPr>
      <w:r>
        <w:t>More than one book to borrow</w:t>
      </w:r>
    </w:p>
    <w:p w:rsidR="00165F4F" w:rsidRDefault="005E38FD" w:rsidP="00165F4F">
      <w:r>
        <w:t>If after</w:t>
      </w:r>
      <w:r w:rsidR="00165F4F">
        <w:t xml:space="preserve"> step </w:t>
      </w:r>
      <w:r>
        <w:t>6</w:t>
      </w:r>
      <w:r w:rsidR="00165F4F">
        <w:t xml:space="preserve"> of the normal flow the member has more books to borrow then</w:t>
      </w:r>
    </w:p>
    <w:p w:rsidR="00165F4F" w:rsidRDefault="00165F4F" w:rsidP="00165F4F">
      <w:r>
        <w:t>The nor</w:t>
      </w:r>
      <w:r w:rsidR="005E38FD">
        <w:t>mal flow is repeated from step 4</w:t>
      </w:r>
    </w:p>
    <w:p w:rsidR="00340CD0" w:rsidRDefault="00340CD0" w:rsidP="00340CD0">
      <w:pPr>
        <w:pStyle w:val="Heading2"/>
        <w:numPr>
          <w:ilvl w:val="0"/>
          <w:numId w:val="0"/>
        </w:numPr>
        <w:ind w:left="720"/>
      </w:pPr>
      <w:r>
        <w:t>Member does not wish to use self service station</w:t>
      </w:r>
    </w:p>
    <w:p w:rsidR="00340CD0" w:rsidRDefault="00340CD0" w:rsidP="00340CD0">
      <w:r>
        <w:t>If at step 0 of the normal flow the member does not wish to use the self service station then</w:t>
      </w:r>
      <w:r w:rsidR="00CC309E">
        <w:t xml:space="preserve"> </w:t>
      </w:r>
      <w:r w:rsidR="008F1984">
        <w:t xml:space="preserve">the member takes their books to the front desk and </w:t>
      </w:r>
      <w:r w:rsidR="00CC309E">
        <w:t>the use case is enacted by the Librarian rather than the Member.</w:t>
      </w:r>
    </w:p>
    <w:p w:rsidR="000605E0" w:rsidRDefault="000605E0" w:rsidP="00340CD0"/>
    <w:p w:rsidR="007E1249" w:rsidRDefault="007E1249" w:rsidP="000605E0">
      <w:pPr>
        <w:pStyle w:val="Heading2"/>
        <w:numPr>
          <w:ilvl w:val="0"/>
          <w:numId w:val="0"/>
        </w:numPr>
        <w:ind w:left="720"/>
      </w:pPr>
      <w:r>
        <w:t>Member cancels borrowing</w:t>
      </w:r>
    </w:p>
    <w:p w:rsidR="007E1249" w:rsidRDefault="005E38FD" w:rsidP="007E1249">
      <w:r>
        <w:t>If at step 7</w:t>
      </w:r>
      <w:r w:rsidR="007E1249">
        <w:t xml:space="preserve"> of the normal flow the member decides not to borrow any books after all then</w:t>
      </w:r>
    </w:p>
    <w:tbl>
      <w:tblPr>
        <w:tblStyle w:val="TableGrid"/>
        <w:tblW w:w="0" w:type="auto"/>
        <w:tblLook w:val="04A0" w:firstRow="1" w:lastRow="0" w:firstColumn="1" w:lastColumn="0" w:noHBand="0" w:noVBand="1"/>
      </w:tblPr>
      <w:tblGrid>
        <w:gridCol w:w="4405"/>
        <w:gridCol w:w="4945"/>
      </w:tblGrid>
      <w:tr w:rsidR="007E1249" w:rsidTr="00382CC4">
        <w:tc>
          <w:tcPr>
            <w:tcW w:w="4405" w:type="dxa"/>
          </w:tcPr>
          <w:p w:rsidR="007E1249" w:rsidRDefault="007E1249" w:rsidP="00382CC4">
            <w:pPr>
              <w:jc w:val="center"/>
            </w:pPr>
            <w:r>
              <w:t>Actor</w:t>
            </w:r>
          </w:p>
        </w:tc>
        <w:tc>
          <w:tcPr>
            <w:tcW w:w="4945" w:type="dxa"/>
          </w:tcPr>
          <w:p w:rsidR="007E1249" w:rsidRDefault="007E1249" w:rsidP="00382CC4">
            <w:pPr>
              <w:jc w:val="center"/>
            </w:pPr>
            <w:r>
              <w:t>System</w:t>
            </w:r>
          </w:p>
        </w:tc>
      </w:tr>
      <w:tr w:rsidR="007E1249" w:rsidTr="00382CC4">
        <w:tc>
          <w:tcPr>
            <w:tcW w:w="4405" w:type="dxa"/>
          </w:tcPr>
          <w:p w:rsidR="007E1249" w:rsidRDefault="007E1249" w:rsidP="00382CC4"/>
        </w:tc>
        <w:tc>
          <w:tcPr>
            <w:tcW w:w="4945" w:type="dxa"/>
          </w:tcPr>
          <w:p w:rsidR="007E1249" w:rsidRDefault="005E38FD" w:rsidP="00382CC4">
            <w:r>
              <w:t>7</w:t>
            </w:r>
            <w:r w:rsidR="007E1249">
              <w:t xml:space="preserve">.1 System displays a cancelled message </w:t>
            </w:r>
          </w:p>
        </w:tc>
      </w:tr>
      <w:tr w:rsidR="003F7E3E" w:rsidTr="009D3364">
        <w:tc>
          <w:tcPr>
            <w:tcW w:w="4405" w:type="dxa"/>
          </w:tcPr>
          <w:p w:rsidR="003F7E3E" w:rsidRDefault="003F7E3E" w:rsidP="009D3364">
            <w:pPr>
              <w:pStyle w:val="ListParagraph"/>
            </w:pPr>
          </w:p>
        </w:tc>
        <w:tc>
          <w:tcPr>
            <w:tcW w:w="4945" w:type="dxa"/>
          </w:tcPr>
          <w:p w:rsidR="003F7E3E" w:rsidRDefault="005E38FD" w:rsidP="009D3364">
            <w:r>
              <w:t>7</w:t>
            </w:r>
            <w:r w:rsidR="003F7E3E">
              <w:t>.2 System cancels the current borrowing list</w:t>
            </w:r>
          </w:p>
        </w:tc>
      </w:tr>
      <w:tr w:rsidR="007E1249" w:rsidTr="00382CC4">
        <w:tc>
          <w:tcPr>
            <w:tcW w:w="4405" w:type="dxa"/>
          </w:tcPr>
          <w:p w:rsidR="007E1249" w:rsidRDefault="007E1249" w:rsidP="00382CC4">
            <w:pPr>
              <w:pStyle w:val="ListParagraph"/>
            </w:pPr>
          </w:p>
        </w:tc>
        <w:tc>
          <w:tcPr>
            <w:tcW w:w="4945" w:type="dxa"/>
          </w:tcPr>
          <w:p w:rsidR="007E1249" w:rsidRDefault="005E38FD" w:rsidP="003F7E3E">
            <w:r>
              <w:t>7</w:t>
            </w:r>
            <w:r w:rsidR="003F7E3E">
              <w:t>.3</w:t>
            </w:r>
            <w:r w:rsidR="007E1249">
              <w:t xml:space="preserve"> System </w:t>
            </w:r>
            <w:r w:rsidR="003F7E3E">
              <w:t>displays borrowing cancelled message</w:t>
            </w:r>
          </w:p>
        </w:tc>
      </w:tr>
    </w:tbl>
    <w:p w:rsidR="00CC309E" w:rsidRDefault="00CC309E" w:rsidP="00CC309E">
      <w:pPr>
        <w:pStyle w:val="Heading2"/>
        <w:numPr>
          <w:ilvl w:val="0"/>
          <w:numId w:val="0"/>
        </w:numPr>
        <w:ind w:left="720"/>
      </w:pPr>
      <w:r>
        <w:t>Borrowing restrictions are in force</w:t>
      </w:r>
    </w:p>
    <w:p w:rsidR="00CC309E" w:rsidRDefault="00CC309E" w:rsidP="00CC309E">
      <w:r>
        <w:t xml:space="preserve">If at step </w:t>
      </w:r>
      <w:r w:rsidR="005E38FD">
        <w:t>3</w:t>
      </w:r>
      <w:r>
        <w:t xml:space="preserve"> of the normal flow it is found that borrowing restrictions are in force</w:t>
      </w:r>
    </w:p>
    <w:tbl>
      <w:tblPr>
        <w:tblStyle w:val="TableGrid"/>
        <w:tblW w:w="0" w:type="auto"/>
        <w:tblLook w:val="04A0" w:firstRow="1" w:lastRow="0" w:firstColumn="1" w:lastColumn="0" w:noHBand="0" w:noVBand="1"/>
      </w:tblPr>
      <w:tblGrid>
        <w:gridCol w:w="4405"/>
        <w:gridCol w:w="4945"/>
      </w:tblGrid>
      <w:tr w:rsidR="00CC309E" w:rsidTr="00382CC4">
        <w:tc>
          <w:tcPr>
            <w:tcW w:w="4405" w:type="dxa"/>
          </w:tcPr>
          <w:p w:rsidR="00CC309E" w:rsidRDefault="00CC309E" w:rsidP="00382CC4">
            <w:pPr>
              <w:jc w:val="center"/>
            </w:pPr>
            <w:r>
              <w:t>Actor</w:t>
            </w:r>
          </w:p>
        </w:tc>
        <w:tc>
          <w:tcPr>
            <w:tcW w:w="4945" w:type="dxa"/>
          </w:tcPr>
          <w:p w:rsidR="00CC309E" w:rsidRDefault="00CC309E" w:rsidP="00382CC4">
            <w:pPr>
              <w:jc w:val="center"/>
            </w:pPr>
            <w:r>
              <w:t>System</w:t>
            </w:r>
          </w:p>
        </w:tc>
      </w:tr>
      <w:tr w:rsidR="005E38FD" w:rsidTr="00F936BD">
        <w:tc>
          <w:tcPr>
            <w:tcW w:w="4405" w:type="dxa"/>
          </w:tcPr>
          <w:p w:rsidR="005E38FD" w:rsidRDefault="005E38FD" w:rsidP="00F936BD">
            <w:pPr>
              <w:pStyle w:val="ListParagraph"/>
            </w:pPr>
          </w:p>
        </w:tc>
        <w:tc>
          <w:tcPr>
            <w:tcW w:w="4945" w:type="dxa"/>
          </w:tcPr>
          <w:p w:rsidR="005E38FD" w:rsidRDefault="005E38FD" w:rsidP="00F936BD">
            <w:r>
              <w:t xml:space="preserve">3.1 System displays a borrowing restriction message </w:t>
            </w:r>
          </w:p>
        </w:tc>
      </w:tr>
      <w:tr w:rsidR="00CC309E" w:rsidTr="00382CC4">
        <w:tc>
          <w:tcPr>
            <w:tcW w:w="4405" w:type="dxa"/>
          </w:tcPr>
          <w:p w:rsidR="00CC309E" w:rsidRDefault="005E38FD" w:rsidP="005E38FD">
            <w:r>
              <w:t>3</w:t>
            </w:r>
            <w:r>
              <w:t>.2</w:t>
            </w:r>
            <w:r>
              <w:t xml:space="preserve"> </w:t>
            </w:r>
            <w:r>
              <w:t>Member/Librarian chooses to complete transaction</w:t>
            </w:r>
          </w:p>
        </w:tc>
        <w:tc>
          <w:tcPr>
            <w:tcW w:w="4945" w:type="dxa"/>
          </w:tcPr>
          <w:p w:rsidR="00CC309E" w:rsidRDefault="00CC309E" w:rsidP="00382CC4"/>
        </w:tc>
      </w:tr>
    </w:tbl>
    <w:p w:rsidR="00CC309E" w:rsidRDefault="00CC309E" w:rsidP="00CC309E">
      <w:r>
        <w:t xml:space="preserve">The </w:t>
      </w:r>
      <w:r w:rsidR="007E1249">
        <w:t xml:space="preserve">Cancel Borrowing </w:t>
      </w:r>
      <w:r w:rsidR="000605E0">
        <w:t xml:space="preserve">alternate flow </w:t>
      </w:r>
      <w:r w:rsidR="007E1249">
        <w:t xml:space="preserve">is joined at step </w:t>
      </w:r>
      <w:r w:rsidR="005E38FD">
        <w:t>7.3</w:t>
      </w:r>
      <w:r>
        <w:t>.</w:t>
      </w:r>
    </w:p>
    <w:p w:rsidR="00B54377" w:rsidRDefault="00B54377">
      <w:pPr>
        <w:widowControl/>
        <w:spacing w:line="240" w:lineRule="auto"/>
        <w:rPr>
          <w:rFonts w:ascii="Arial" w:hAnsi="Arial"/>
          <w:b/>
          <w:sz w:val="24"/>
        </w:rPr>
      </w:pPr>
      <w:r>
        <w:br w:type="page"/>
      </w:r>
    </w:p>
    <w:p w:rsidR="00070E25" w:rsidRDefault="00070E25" w:rsidP="00070E25">
      <w:pPr>
        <w:pStyle w:val="Heading1"/>
      </w:pPr>
      <w:r>
        <w:lastRenderedPageBreak/>
        <w:t>Exception Flows</w:t>
      </w:r>
    </w:p>
    <w:p w:rsidR="005E38FD" w:rsidRDefault="005E38FD" w:rsidP="005E38FD">
      <w:pPr>
        <w:pStyle w:val="Heading2"/>
      </w:pPr>
      <w:r>
        <w:t>Library Card Unreadable</w:t>
      </w:r>
    </w:p>
    <w:p w:rsidR="005E38FD" w:rsidRDefault="005E38FD" w:rsidP="005E38FD">
      <w:r>
        <w:t xml:space="preserve">If at step </w:t>
      </w:r>
      <w:r>
        <w:t>2</w:t>
      </w:r>
      <w:r>
        <w:t xml:space="preserve"> of the normal flow the member’s library card is unreadable then</w:t>
      </w:r>
    </w:p>
    <w:tbl>
      <w:tblPr>
        <w:tblStyle w:val="TableGrid"/>
        <w:tblW w:w="0" w:type="auto"/>
        <w:tblLook w:val="04A0" w:firstRow="1" w:lastRow="0" w:firstColumn="1" w:lastColumn="0" w:noHBand="0" w:noVBand="1"/>
      </w:tblPr>
      <w:tblGrid>
        <w:gridCol w:w="3595"/>
        <w:gridCol w:w="5755"/>
      </w:tblGrid>
      <w:tr w:rsidR="005E38FD" w:rsidTr="00926281">
        <w:tc>
          <w:tcPr>
            <w:tcW w:w="3595" w:type="dxa"/>
          </w:tcPr>
          <w:p w:rsidR="005E38FD" w:rsidRDefault="005E38FD" w:rsidP="00926281">
            <w:pPr>
              <w:jc w:val="center"/>
            </w:pPr>
            <w:r>
              <w:t>Actor</w:t>
            </w:r>
          </w:p>
        </w:tc>
        <w:tc>
          <w:tcPr>
            <w:tcW w:w="5755" w:type="dxa"/>
          </w:tcPr>
          <w:p w:rsidR="005E38FD" w:rsidRDefault="005E38FD" w:rsidP="00926281">
            <w:pPr>
              <w:jc w:val="center"/>
            </w:pPr>
            <w:r>
              <w:t>System</w:t>
            </w:r>
          </w:p>
        </w:tc>
      </w:tr>
      <w:tr w:rsidR="005E38FD" w:rsidTr="00926281">
        <w:tc>
          <w:tcPr>
            <w:tcW w:w="3595" w:type="dxa"/>
          </w:tcPr>
          <w:p w:rsidR="005E38FD" w:rsidRDefault="005E38FD" w:rsidP="00926281"/>
        </w:tc>
        <w:tc>
          <w:tcPr>
            <w:tcW w:w="5755" w:type="dxa"/>
          </w:tcPr>
          <w:p w:rsidR="005E38FD" w:rsidRDefault="005E38FD" w:rsidP="00926281">
            <w:r>
              <w:t>2</w:t>
            </w:r>
            <w:r>
              <w:t>.1 The system displays a ‘library card unreadable’ error message</w:t>
            </w:r>
          </w:p>
        </w:tc>
      </w:tr>
    </w:tbl>
    <w:p w:rsidR="005E38FD" w:rsidRDefault="005E38FD" w:rsidP="005E38FD">
      <w:r>
        <w:t xml:space="preserve">The Cancel Borrowing alternate flow is joined at step </w:t>
      </w:r>
      <w:r>
        <w:t>7.3</w:t>
      </w:r>
      <w:r>
        <w:t>.</w:t>
      </w:r>
    </w:p>
    <w:p w:rsidR="005E38FD" w:rsidRDefault="005E38FD" w:rsidP="005E38FD"/>
    <w:p w:rsidR="00CC309E" w:rsidRDefault="00CC309E" w:rsidP="00CC309E">
      <w:pPr>
        <w:pStyle w:val="Heading2"/>
      </w:pPr>
      <w:r>
        <w:t>Barcode Unreadable</w:t>
      </w:r>
    </w:p>
    <w:p w:rsidR="00CC309E" w:rsidRDefault="005E38FD" w:rsidP="00CC309E">
      <w:r>
        <w:t>If at step 4</w:t>
      </w:r>
      <w:r w:rsidR="00CC309E">
        <w:t xml:space="preserve"> of the normal flow the books barcode is unreadable then</w:t>
      </w:r>
    </w:p>
    <w:tbl>
      <w:tblPr>
        <w:tblStyle w:val="TableGrid"/>
        <w:tblW w:w="0" w:type="auto"/>
        <w:tblLook w:val="04A0" w:firstRow="1" w:lastRow="0" w:firstColumn="1" w:lastColumn="0" w:noHBand="0" w:noVBand="1"/>
      </w:tblPr>
      <w:tblGrid>
        <w:gridCol w:w="3595"/>
        <w:gridCol w:w="5755"/>
      </w:tblGrid>
      <w:tr w:rsidR="00CC309E" w:rsidTr="00382CC4">
        <w:tc>
          <w:tcPr>
            <w:tcW w:w="3595" w:type="dxa"/>
          </w:tcPr>
          <w:p w:rsidR="00CC309E" w:rsidRDefault="00CC309E" w:rsidP="00382CC4">
            <w:pPr>
              <w:jc w:val="center"/>
            </w:pPr>
            <w:r>
              <w:t>Actor</w:t>
            </w:r>
          </w:p>
        </w:tc>
        <w:tc>
          <w:tcPr>
            <w:tcW w:w="5755" w:type="dxa"/>
          </w:tcPr>
          <w:p w:rsidR="00CC309E" w:rsidRDefault="00CC309E" w:rsidP="00382CC4">
            <w:pPr>
              <w:jc w:val="center"/>
            </w:pPr>
            <w:r>
              <w:t>System</w:t>
            </w:r>
          </w:p>
        </w:tc>
      </w:tr>
      <w:tr w:rsidR="00CC309E" w:rsidTr="00382CC4">
        <w:tc>
          <w:tcPr>
            <w:tcW w:w="3595" w:type="dxa"/>
          </w:tcPr>
          <w:p w:rsidR="00CC309E" w:rsidRDefault="00CC309E" w:rsidP="00382CC4"/>
        </w:tc>
        <w:tc>
          <w:tcPr>
            <w:tcW w:w="5755" w:type="dxa"/>
          </w:tcPr>
          <w:p w:rsidR="00CC309E" w:rsidRDefault="005E38FD" w:rsidP="00382CC4">
            <w:r>
              <w:t>4</w:t>
            </w:r>
            <w:r w:rsidR="007F77DD">
              <w:t xml:space="preserve">.1 </w:t>
            </w:r>
            <w:r w:rsidR="00CC309E">
              <w:t>The system displays a ‘barcode unreadable’ error message</w:t>
            </w:r>
          </w:p>
        </w:tc>
      </w:tr>
    </w:tbl>
    <w:p w:rsidR="00CC309E" w:rsidRDefault="00CC309E" w:rsidP="00CC309E">
      <w:r>
        <w:t xml:space="preserve">The normal flow is resumed at step </w:t>
      </w:r>
      <w:r w:rsidR="008451A7">
        <w:t>4</w:t>
      </w:r>
      <w:bookmarkStart w:id="11" w:name="_GoBack"/>
      <w:bookmarkEnd w:id="11"/>
      <w:r>
        <w:t>.</w:t>
      </w:r>
    </w:p>
    <w:p w:rsidR="00D92610" w:rsidRDefault="00D92610" w:rsidP="00070E25">
      <w:pPr>
        <w:pStyle w:val="Heading1"/>
      </w:pPr>
      <w:r>
        <w:t>Subflows</w:t>
      </w:r>
    </w:p>
    <w:p w:rsidR="000605E0" w:rsidRPr="000605E0" w:rsidRDefault="000605E0" w:rsidP="000605E0"/>
    <w:p w:rsidR="00E0135A" w:rsidRDefault="00E0135A" w:rsidP="00E0135A">
      <w:pPr>
        <w:pStyle w:val="Heading1"/>
      </w:pPr>
      <w:r>
        <w:t>Key Scenarios</w:t>
      </w:r>
    </w:p>
    <w:p w:rsidR="002946B8" w:rsidRDefault="002946B8" w:rsidP="002946B8">
      <w:pPr>
        <w:pStyle w:val="Heading2"/>
      </w:pPr>
      <w:r>
        <w:t>Successfully borrow book</w:t>
      </w:r>
    </w:p>
    <w:p w:rsidR="002946B8" w:rsidRDefault="002946B8" w:rsidP="002946B8">
      <w:pPr>
        <w:pStyle w:val="Heading2"/>
      </w:pPr>
      <w:r>
        <w:t>Borrowing restrictions in force</w:t>
      </w:r>
    </w:p>
    <w:p w:rsidR="00E0135A" w:rsidRPr="00D92610" w:rsidRDefault="00E0135A" w:rsidP="00E0135A"/>
    <w:p w:rsidR="00E0135A" w:rsidRDefault="00E0135A" w:rsidP="00E0135A">
      <w:pPr>
        <w:pStyle w:val="BodyText"/>
        <w:ind w:left="0"/>
      </w:pPr>
    </w:p>
    <w:p w:rsidR="00E0135A" w:rsidRDefault="00E0135A" w:rsidP="00E0135A">
      <w:pPr>
        <w:pStyle w:val="Heading1"/>
      </w:pPr>
      <w:r>
        <w:t>Other Quality Requirements</w:t>
      </w:r>
    </w:p>
    <w:p w:rsidR="00E0135A" w:rsidRDefault="002946B8" w:rsidP="00E0135A">
      <w:pPr>
        <w:pStyle w:val="Heading2"/>
      </w:pPr>
      <w:r>
        <w:t>Ease of Use</w:t>
      </w:r>
    </w:p>
    <w:p w:rsidR="00E0135A" w:rsidRDefault="002946B8" w:rsidP="00E0135A">
      <w:r>
        <w:t>The self service system should be intuitive and easy to use even for technically challenged users.</w:t>
      </w:r>
    </w:p>
    <w:p w:rsidR="002946B8" w:rsidRDefault="002946B8" w:rsidP="002946B8">
      <w:pPr>
        <w:pStyle w:val="Heading2"/>
      </w:pPr>
      <w:r>
        <w:t>Persistence</w:t>
      </w:r>
    </w:p>
    <w:p w:rsidR="002946B8" w:rsidRDefault="002946B8" w:rsidP="002946B8">
      <w:r>
        <w:t>If a book is successfully borrowed, a record of the event and the borrower must be recorded.</w:t>
      </w:r>
    </w:p>
    <w:p w:rsidR="00E0135A" w:rsidRPr="002B4085" w:rsidRDefault="00E0135A" w:rsidP="00E0135A">
      <w:pPr>
        <w:pStyle w:val="BodyText"/>
        <w:ind w:left="0"/>
      </w:pPr>
    </w:p>
    <w:p w:rsidR="00070E25" w:rsidRDefault="00070E25">
      <w:pPr>
        <w:widowControl/>
        <w:spacing w:line="240" w:lineRule="auto"/>
        <w:rPr>
          <w:rFonts w:ascii="Arial" w:hAnsi="Arial"/>
          <w:b/>
          <w:sz w:val="24"/>
        </w:rPr>
      </w:pPr>
    </w:p>
    <w:sectPr w:rsidR="00070E25">
      <w:headerReference w:type="default" r:id="rId7"/>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0CE" w:rsidRDefault="007C00CE">
      <w:pPr>
        <w:spacing w:line="240" w:lineRule="auto"/>
      </w:pPr>
      <w:r>
        <w:separator/>
      </w:r>
    </w:p>
  </w:endnote>
  <w:endnote w:type="continuationSeparator" w:id="0">
    <w:p w:rsidR="007C00CE" w:rsidRDefault="007C0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tc>
        <w:tcPr>
          <w:tcW w:w="3162" w:type="dxa"/>
          <w:tcBorders>
            <w:top w:val="nil"/>
            <w:left w:val="nil"/>
            <w:bottom w:val="nil"/>
            <w:right w:val="nil"/>
          </w:tcBorders>
        </w:tcPr>
        <w:p w:rsidR="00685AA7" w:rsidRDefault="00685AA7">
          <w:pPr>
            <w:ind w:right="360"/>
          </w:pPr>
          <w:r>
            <w:t>Confidential</w:t>
          </w:r>
        </w:p>
      </w:tc>
      <w:tc>
        <w:tcPr>
          <w:tcW w:w="3162" w:type="dxa"/>
          <w:tcBorders>
            <w:top w:val="nil"/>
            <w:left w:val="nil"/>
            <w:bottom w:val="nil"/>
            <w:right w:val="nil"/>
          </w:tcBorders>
        </w:tcPr>
        <w:p w:rsidR="00685AA7" w:rsidRDefault="00685AA7">
          <w:pPr>
            <w:jc w:val="center"/>
          </w:pPr>
          <w:r>
            <w:sym w:font="Symbol" w:char="F0D3"/>
          </w:r>
          <w:fldSimple w:instr=" DOCPROPERTY &quot;Company&quot;  \* MERGEFORMAT ">
            <w:r w:rsidR="00935B12">
              <w:t>&lt;Company Name&gt;</w:t>
            </w:r>
          </w:fldSimple>
          <w:r>
            <w:t xml:space="preserve">, </w:t>
          </w:r>
          <w:r>
            <w:fldChar w:fldCharType="begin"/>
          </w:r>
          <w:r>
            <w:instrText xml:space="preserve"> DATE \@ "yyyy" </w:instrText>
          </w:r>
          <w:r>
            <w:fldChar w:fldCharType="separate"/>
          </w:r>
          <w:r w:rsidR="005E38FD">
            <w:rPr>
              <w:noProof/>
            </w:rPr>
            <w:t>2017</w:t>
          </w:r>
          <w:r>
            <w:fldChar w:fldCharType="end"/>
          </w:r>
        </w:p>
      </w:tc>
      <w:tc>
        <w:tcPr>
          <w:tcW w:w="3162" w:type="dxa"/>
          <w:tcBorders>
            <w:top w:val="nil"/>
            <w:left w:val="nil"/>
            <w:bottom w:val="nil"/>
            <w:right w:val="nil"/>
          </w:tcBorders>
        </w:tcPr>
        <w:p w:rsidR="00685AA7" w:rsidRDefault="00685AA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451A7">
            <w:rPr>
              <w:rStyle w:val="PageNumber"/>
              <w:noProof/>
            </w:rPr>
            <w:t>3</w:t>
          </w:r>
          <w:r>
            <w:rPr>
              <w:rStyle w:val="PageNumber"/>
            </w:rPr>
            <w:fldChar w:fldCharType="end"/>
          </w:r>
        </w:p>
      </w:tc>
    </w:tr>
  </w:tbl>
  <w:p w:rsidR="00685AA7" w:rsidRDefault="00685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0CE" w:rsidRDefault="007C00CE">
      <w:pPr>
        <w:spacing w:line="240" w:lineRule="auto"/>
      </w:pPr>
      <w:r>
        <w:separator/>
      </w:r>
    </w:p>
  </w:footnote>
  <w:footnote w:type="continuationSeparator" w:id="0">
    <w:p w:rsidR="007C00CE" w:rsidRDefault="007C00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rsidTr="00DA0A97">
      <w:tc>
        <w:tcPr>
          <w:tcW w:w="6379" w:type="dxa"/>
        </w:tcPr>
        <w:p w:rsidR="00685AA7" w:rsidRDefault="00685AA7">
          <w:r>
            <w:rPr>
              <w:b/>
            </w:rPr>
            <w:fldChar w:fldCharType="begin"/>
          </w:r>
          <w:r>
            <w:rPr>
              <w:b/>
            </w:rPr>
            <w:instrText xml:space="preserve"> SUBJECT  \* MERGEFORMAT </w:instrText>
          </w:r>
          <w:r>
            <w:rPr>
              <w:b/>
            </w:rPr>
            <w:fldChar w:fldCharType="separate"/>
          </w:r>
          <w:r w:rsidR="00935B12" w:rsidRPr="00935B12">
            <w:t>&lt;Project Name&gt;</w:t>
          </w:r>
          <w:r>
            <w:rPr>
              <w:b/>
            </w:rPr>
            <w:fldChar w:fldCharType="end"/>
          </w:r>
        </w:p>
      </w:tc>
      <w:tc>
        <w:tcPr>
          <w:tcW w:w="3179" w:type="dxa"/>
        </w:tcPr>
        <w:p w:rsidR="00685AA7" w:rsidRDefault="00685AA7">
          <w:pPr>
            <w:tabs>
              <w:tab w:val="left" w:pos="1135"/>
            </w:tabs>
            <w:spacing w:before="40"/>
            <w:ind w:right="68"/>
          </w:pPr>
          <w:r>
            <w:t xml:space="preserve"> </w:t>
          </w:r>
        </w:p>
      </w:tc>
    </w:tr>
    <w:tr w:rsidR="00DA0A97" w:rsidTr="00DA0A97">
      <w:tc>
        <w:tcPr>
          <w:tcW w:w="6379" w:type="dxa"/>
        </w:tcPr>
        <w:p w:rsidR="00DA0A97" w:rsidRDefault="00DA0A97" w:rsidP="00DA0A97">
          <w:r>
            <w:t xml:space="preserve">Use-case Specification: </w:t>
          </w:r>
          <w:r w:rsidR="007C00CE">
            <w:fldChar w:fldCharType="begin"/>
          </w:r>
          <w:r w:rsidR="007C00CE">
            <w:instrText xml:space="preserve"> TITLE  \* MERGEFORMAT </w:instrText>
          </w:r>
          <w:r w:rsidR="007C00CE">
            <w:fldChar w:fldCharType="separate"/>
          </w:r>
          <w:r w:rsidR="00935B12">
            <w:t>Vision</w:t>
          </w:r>
          <w:r w:rsidR="007C00CE">
            <w:fldChar w:fldCharType="end"/>
          </w:r>
          <w:r>
            <w:t xml:space="preserve"> </w:t>
          </w:r>
        </w:p>
      </w:tc>
      <w:tc>
        <w:tcPr>
          <w:tcW w:w="3179" w:type="dxa"/>
        </w:tcPr>
        <w:p w:rsidR="00DA0A97" w:rsidRDefault="00DA0A97" w:rsidP="00DA0A97">
          <w:r>
            <w:t xml:space="preserve">  Date:  &lt;dd/mmm/yy&gt;</w:t>
          </w:r>
        </w:p>
      </w:tc>
    </w:tr>
  </w:tbl>
  <w:p w:rsidR="00685AA7" w:rsidRDefault="00685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4BA0DA5"/>
    <w:multiLevelType w:val="hybridMultilevel"/>
    <w:tmpl w:val="B7CEF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88A56E0"/>
    <w:multiLevelType w:val="hybridMultilevel"/>
    <w:tmpl w:val="B7CEF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FD760C8"/>
    <w:multiLevelType w:val="hybridMultilevel"/>
    <w:tmpl w:val="B7CEF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E3A317E"/>
    <w:multiLevelType w:val="hybridMultilevel"/>
    <w:tmpl w:val="B7CEF06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32B5388"/>
    <w:multiLevelType w:val="hybridMultilevel"/>
    <w:tmpl w:val="8534C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F8D60D0"/>
    <w:multiLevelType w:val="hybridMultilevel"/>
    <w:tmpl w:val="B7CEF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7"/>
  </w:num>
  <w:num w:numId="5">
    <w:abstractNumId w:val="32"/>
  </w:num>
  <w:num w:numId="6">
    <w:abstractNumId w:val="23"/>
  </w:num>
  <w:num w:numId="7">
    <w:abstractNumId w:val="22"/>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31"/>
  </w:num>
  <w:num w:numId="11">
    <w:abstractNumId w:val="6"/>
  </w:num>
  <w:num w:numId="12">
    <w:abstractNumId w:val="18"/>
  </w:num>
  <w:num w:numId="13">
    <w:abstractNumId w:val="16"/>
  </w:num>
  <w:num w:numId="14">
    <w:abstractNumId w:val="30"/>
  </w:num>
  <w:num w:numId="15">
    <w:abstractNumId w:val="15"/>
  </w:num>
  <w:num w:numId="16">
    <w:abstractNumId w:val="8"/>
  </w:num>
  <w:num w:numId="17">
    <w:abstractNumId w:val="29"/>
  </w:num>
  <w:num w:numId="18">
    <w:abstractNumId w:val="21"/>
  </w:num>
  <w:num w:numId="19">
    <w:abstractNumId w:val="9"/>
  </w:num>
  <w:num w:numId="20">
    <w:abstractNumId w:val="20"/>
  </w:num>
  <w:num w:numId="21">
    <w:abstractNumId w:val="13"/>
  </w:num>
  <w:num w:numId="22">
    <w:abstractNumId w:val="28"/>
  </w:num>
  <w:num w:numId="23">
    <w:abstractNumId w:val="12"/>
  </w:num>
  <w:num w:numId="24">
    <w:abstractNumId w:val="11"/>
  </w:num>
  <w:num w:numId="25">
    <w:abstractNumId w:val="10"/>
  </w:num>
  <w:num w:numId="26">
    <w:abstractNumId w:val="25"/>
  </w:num>
  <w:num w:numId="27">
    <w:abstractNumId w:val="27"/>
  </w:num>
  <w:num w:numId="28">
    <w:abstractNumId w:val="33"/>
  </w:num>
  <w:num w:numId="29">
    <w:abstractNumId w:val="19"/>
  </w:num>
  <w:num w:numId="30">
    <w:abstractNumId w:val="14"/>
  </w:num>
  <w:num w:numId="31">
    <w:abstractNumId w:val="4"/>
  </w:num>
  <w:num w:numId="32">
    <w:abstractNumId w:val="5"/>
  </w:num>
  <w:num w:numId="33">
    <w:abstractNumId w:val="7"/>
  </w:num>
  <w:num w:numId="34">
    <w:abstractNumId w:val="26"/>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D42"/>
    <w:rsid w:val="000605E0"/>
    <w:rsid w:val="00070E25"/>
    <w:rsid w:val="00165F4F"/>
    <w:rsid w:val="0019590E"/>
    <w:rsid w:val="00241F3D"/>
    <w:rsid w:val="00252E0E"/>
    <w:rsid w:val="002946B8"/>
    <w:rsid w:val="002B4085"/>
    <w:rsid w:val="00340CD0"/>
    <w:rsid w:val="00375A4A"/>
    <w:rsid w:val="003D4696"/>
    <w:rsid w:val="003F7E3E"/>
    <w:rsid w:val="004E5C28"/>
    <w:rsid w:val="0052614A"/>
    <w:rsid w:val="0056586A"/>
    <w:rsid w:val="0058622E"/>
    <w:rsid w:val="005E38FD"/>
    <w:rsid w:val="00660B8E"/>
    <w:rsid w:val="00685AA7"/>
    <w:rsid w:val="00727259"/>
    <w:rsid w:val="007559BC"/>
    <w:rsid w:val="007609DF"/>
    <w:rsid w:val="007B4820"/>
    <w:rsid w:val="007B7E23"/>
    <w:rsid w:val="007C00CE"/>
    <w:rsid w:val="007E1249"/>
    <w:rsid w:val="007F77DD"/>
    <w:rsid w:val="00816C1B"/>
    <w:rsid w:val="008401B8"/>
    <w:rsid w:val="008451A7"/>
    <w:rsid w:val="008E607E"/>
    <w:rsid w:val="008F1984"/>
    <w:rsid w:val="00917912"/>
    <w:rsid w:val="0092158D"/>
    <w:rsid w:val="009238CE"/>
    <w:rsid w:val="00931AFA"/>
    <w:rsid w:val="00935B12"/>
    <w:rsid w:val="0096740C"/>
    <w:rsid w:val="009744CB"/>
    <w:rsid w:val="00A12D42"/>
    <w:rsid w:val="00A77A7C"/>
    <w:rsid w:val="00AE4979"/>
    <w:rsid w:val="00AF5240"/>
    <w:rsid w:val="00B54377"/>
    <w:rsid w:val="00B71E27"/>
    <w:rsid w:val="00B91FDD"/>
    <w:rsid w:val="00BF5DC2"/>
    <w:rsid w:val="00C33595"/>
    <w:rsid w:val="00C47B3B"/>
    <w:rsid w:val="00CC309E"/>
    <w:rsid w:val="00D164B9"/>
    <w:rsid w:val="00D20D21"/>
    <w:rsid w:val="00D52F8E"/>
    <w:rsid w:val="00D92610"/>
    <w:rsid w:val="00DA0A97"/>
    <w:rsid w:val="00E0135A"/>
    <w:rsid w:val="00E05D45"/>
    <w:rsid w:val="00E214CF"/>
    <w:rsid w:val="00E87D13"/>
    <w:rsid w:val="00F15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F98EA"/>
  <w15:chartTrackingRefBased/>
  <w15:docId w15:val="{82175A0A-A26A-4B11-A2E8-B7CA1181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rFonts w:ascii="Times" w:hAnsi="Times"/>
      <w:i/>
      <w:color w:val="0000FF"/>
    </w:rPr>
  </w:style>
  <w:style w:type="character" w:styleId="Hyperlink">
    <w:name w:val="Hyperlink"/>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semiHidden/>
    <w:rPr>
      <w:i/>
      <w:iCs/>
      <w:color w:val="0000FF"/>
      <w:sz w:val="18"/>
    </w:rPr>
  </w:style>
  <w:style w:type="paragraph" w:styleId="BalloonText">
    <w:name w:val="Balloon Text"/>
    <w:basedOn w:val="Normal"/>
    <w:link w:val="BalloonTextChar"/>
    <w:uiPriority w:val="99"/>
    <w:semiHidden/>
    <w:unhideWhenUsed/>
    <w:rsid w:val="002B408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B4085"/>
    <w:rPr>
      <w:rFonts w:ascii="Tahoma" w:hAnsi="Tahoma" w:cs="Tahoma"/>
      <w:sz w:val="16"/>
      <w:szCs w:val="16"/>
      <w:lang w:val="en-US" w:eastAsia="en-US"/>
    </w:rPr>
  </w:style>
  <w:style w:type="table" w:styleId="TableGrid">
    <w:name w:val="Table Grid"/>
    <w:basedOn w:val="TableNormal"/>
    <w:uiPriority w:val="59"/>
    <w:rsid w:val="00D92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2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ulip\AppData\Local\Temp\vision_tpl-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vision_tpl-1</Template>
  <TotalTime>1</TotalTime>
  <Pages>3</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Vision</vt:lpstr>
    </vt:vector>
  </TitlesOfParts>
  <Company>&lt;Company Name&gt;</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jtulip</dc:creator>
  <cp:keywords/>
  <dc:description/>
  <cp:lastModifiedBy>James Tulip</cp:lastModifiedBy>
  <cp:revision>2</cp:revision>
  <cp:lastPrinted>2001-03-15T04:26:00Z</cp:lastPrinted>
  <dcterms:created xsi:type="dcterms:W3CDTF">2017-02-24T05:10:00Z</dcterms:created>
  <dcterms:modified xsi:type="dcterms:W3CDTF">2017-02-24T05:10:00Z</dcterms:modified>
</cp:coreProperties>
</file>